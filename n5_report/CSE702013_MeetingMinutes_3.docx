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50238" w14:textId="77777777" w:rsidR="0094273E" w:rsidRPr="006F4C82" w:rsidRDefault="0094273E" w:rsidP="0094273E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94273E" w:rsidRPr="006F4C82" w14:paraId="2BF979CA" w14:textId="77777777" w:rsidTr="00717778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0831029" w14:textId="77777777" w:rsidR="0094273E" w:rsidRPr="006F4C82" w:rsidRDefault="0094273E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4F0FCB5C" w14:textId="77777777" w:rsidR="0094273E" w:rsidRPr="00C73AED" w:rsidRDefault="0094273E" w:rsidP="00717778">
            <w:pPr>
              <w:pStyle w:val="Heading4"/>
              <w:rPr>
                <w:rFonts w:ascii="Times New Roman" w:hAnsi="Times New Roman"/>
                <w:iCs/>
                <w:sz w:val="24"/>
                <w:szCs w:val="24"/>
              </w:rPr>
            </w:pPr>
            <w:r w:rsidRPr="00C73AED">
              <w:rPr>
                <w:rFonts w:ascii="Times New Roman" w:hAnsi="Times New Roman"/>
                <w:iCs/>
                <w:sz w:val="24"/>
                <w:szCs w:val="24"/>
              </w:rPr>
              <w:t xml:space="preserve">Nhóm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</w:tr>
      <w:tr w:rsidR="0094273E" w:rsidRPr="006F4C82" w14:paraId="33A3DE94" w14:textId="77777777" w:rsidTr="00717778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1CC20D68" w14:textId="77777777" w:rsidR="0094273E" w:rsidRPr="006F4C82" w:rsidRDefault="0094273E" w:rsidP="00717778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B890C25" w14:textId="77777777" w:rsidR="0094273E" w:rsidRPr="006F4C82" w:rsidRDefault="0094273E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  <w:lang w:val="vi-VN"/>
              </w:rPr>
              <w:t>Xây dựng</w:t>
            </w:r>
            <w:r w:rsidRPr="00C73AED">
              <w:rPr>
                <w:rFonts w:ascii="Times New Roman" w:hAnsi="Times New Roman"/>
                <w:sz w:val="24"/>
                <w:szCs w:val="24"/>
              </w:rPr>
              <w:t xml:space="preserve"> hệ thống quản lý order cho nhà hàng</w:t>
            </w:r>
          </w:p>
        </w:tc>
      </w:tr>
      <w:tr w:rsidR="0094273E" w:rsidRPr="006F4C82" w14:paraId="2906F53B" w14:textId="77777777" w:rsidTr="00717778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309EA643" w14:textId="77777777" w:rsidR="0094273E" w:rsidRPr="006F4C82" w:rsidRDefault="0094273E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515D31A7" w14:textId="148539A6" w:rsidR="0094273E" w:rsidRPr="006F4C82" w:rsidRDefault="0094273E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5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7F46C149" w14:textId="77777777" w:rsidR="0094273E" w:rsidRPr="006F4C82" w:rsidRDefault="0094273E" w:rsidP="00717778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587203C1" w14:textId="4E930589" w:rsidR="0094273E" w:rsidRPr="006F4C82" w:rsidRDefault="0094273E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0AFAA46A" w14:textId="77777777" w:rsidR="0094273E" w:rsidRPr="006F4C82" w:rsidRDefault="0094273E" w:rsidP="0094273E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94273E" w:rsidRPr="006F4C82" w14:paraId="399FAE10" w14:textId="77777777" w:rsidTr="00717778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4C823107" w14:textId="77777777" w:rsidR="0094273E" w:rsidRPr="003F4E3A" w:rsidRDefault="0094273E" w:rsidP="00717778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1. Mục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94273E" w:rsidRPr="0094273E" w14:paraId="420C0E1E" w14:textId="77777777" w:rsidTr="00717778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263E6095" w14:textId="112D04F5" w:rsidR="0094273E" w:rsidRPr="0094273E" w:rsidRDefault="0094273E" w:rsidP="00717778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94273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- </w:t>
            </w:r>
            <w:r w:rsidRPr="0094273E">
              <w:rPr>
                <w:rFonts w:ascii="Times New Roman" w:hAnsi="Times New Roman"/>
                <w:i/>
                <w:iCs/>
                <w:sz w:val="24"/>
                <w:szCs w:val="24"/>
              </w:rPr>
              <w:t>Kiểm thử các chức n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ăng yêu cầu của hệ thống</w:t>
            </w:r>
          </w:p>
        </w:tc>
      </w:tr>
    </w:tbl>
    <w:p w14:paraId="63867481" w14:textId="77777777" w:rsidR="0094273E" w:rsidRPr="0094273E" w:rsidRDefault="0094273E" w:rsidP="0094273E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94273E" w:rsidRPr="006F4C82" w14:paraId="6E0C2CE7" w14:textId="77777777" w:rsidTr="00717778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8307060" w14:textId="77777777" w:rsidR="0094273E" w:rsidRPr="003F4E3A" w:rsidRDefault="0094273E" w:rsidP="00717778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>2. Thành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553E1DA" w14:textId="77777777" w:rsidR="0094273E" w:rsidRPr="006F4C82" w:rsidRDefault="0094273E" w:rsidP="00717778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94273E" w:rsidRPr="006F4C82" w14:paraId="29ABFFB9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64238969" w14:textId="77777777" w:rsidR="0094273E" w:rsidRPr="002C7FF3" w:rsidRDefault="0094273E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25B65C6" w14:textId="77777777" w:rsidR="0094273E" w:rsidRPr="002C7FF3" w:rsidRDefault="0094273E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75C3498" w14:textId="77777777" w:rsidR="0094273E" w:rsidRPr="002C7FF3" w:rsidRDefault="0094273E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375A98FD" w14:textId="77777777" w:rsidR="0094273E" w:rsidRPr="002C7FF3" w:rsidRDefault="0094273E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94273E" w:rsidRPr="006F4C82" w14:paraId="1823BFAB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67E1F91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21010636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8DE2D4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Đức Thịnh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143C119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21010636@st.phenikaa-uni.edu.vn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F53AD15" w14:textId="77777777" w:rsidR="0094273E" w:rsidRPr="006F4C82" w:rsidRDefault="0094273E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94273E" w:rsidRPr="006F4C82" w14:paraId="06DAFA12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7CD013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2101122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5473149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Đức Toản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73A82D5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2101122</w:t>
            </w:r>
            <w:r>
              <w:rPr>
                <w:rFonts w:ascii="Times New Roman" w:hAnsi="Times New Roman"/>
                <w:sz w:val="24"/>
                <w:szCs w:val="24"/>
              </w:rPr>
              <w:t>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B9D988" w14:textId="77777777" w:rsidR="0094273E" w:rsidRPr="006F4C82" w:rsidRDefault="0094273E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94273E" w:rsidRPr="006F4C82" w14:paraId="69ACE705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9B838D7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21012870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6961B4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Đỗ Hoàng Hải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D608D0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21012870</w:t>
            </w:r>
            <w:r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21CE5E9" w14:textId="77777777" w:rsidR="0094273E" w:rsidRPr="006F4C82" w:rsidRDefault="0094273E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94273E" w:rsidRPr="006F4C82" w14:paraId="77F4B7BA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27A0AE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21010641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04C0255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Bích Ngọc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026FE4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21010641</w:t>
            </w:r>
            <w:r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8B3ECB" w14:textId="77777777" w:rsidR="0094273E" w:rsidRPr="006F4C82" w:rsidRDefault="0094273E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94273E" w:rsidRPr="006F4C82" w14:paraId="3B58FD09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02394D71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6B5C86B2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7A83FAB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6C9F6E57" w14:textId="77777777" w:rsidR="0094273E" w:rsidRPr="006F4C82" w:rsidRDefault="0094273E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F01ECE" w14:textId="77777777" w:rsidR="0094273E" w:rsidRPr="006F4C82" w:rsidRDefault="0094273E" w:rsidP="0094273E">
      <w:pPr>
        <w:rPr>
          <w:rFonts w:ascii="Times New Roman" w:hAnsi="Times New Roman"/>
          <w:b/>
          <w:color w:val="800080"/>
          <w:szCs w:val="24"/>
        </w:rPr>
      </w:pPr>
    </w:p>
    <w:p w14:paraId="19DAAB31" w14:textId="77777777" w:rsidR="0094273E" w:rsidRPr="006F4C82" w:rsidRDefault="0094273E" w:rsidP="0094273E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Pr="006F4C82">
        <w:rPr>
          <w:rFonts w:ascii="Times New Roman" w:hAnsi="Times New Roman"/>
          <w:i/>
          <w:iCs/>
          <w:szCs w:val="24"/>
          <w:lang w:val="vi-VN"/>
        </w:rPr>
        <w:lastRenderedPageBreak/>
        <w:t>Viết về nội dung thảo luận trong buổi họp và thể hiện rõ các công việc được giao, kế hoạch các hành động, các thời hạn được hướng dẫn/lên kế hoạch để thực hiện.</w:t>
      </w:r>
    </w:p>
    <w:p w14:paraId="74E62EEB" w14:textId="77777777" w:rsidR="0094273E" w:rsidRPr="006F4C82" w:rsidRDefault="0094273E" w:rsidP="0094273E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94273E" w:rsidRPr="006F4C82" w14:paraId="2EC8CED8" w14:textId="77777777" w:rsidTr="00717778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DA2EF72" w14:textId="77777777" w:rsidR="0094273E" w:rsidRPr="003F4E3A" w:rsidRDefault="0094273E" w:rsidP="00717778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3. Các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chủ đề, các vấn đề thảo luận trong buổi họp và các quyết định sẽ thực hiện</w:t>
            </w:r>
          </w:p>
        </w:tc>
      </w:tr>
      <w:tr w:rsidR="0094273E" w:rsidRPr="0094273E" w14:paraId="698370EF" w14:textId="77777777" w:rsidTr="0071777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68B3F38E" w14:textId="2DD69300" w:rsidR="0094273E" w:rsidRPr="0094273E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94273E">
              <w:rPr>
                <w:rFonts w:ascii="Times New Roman" w:hAnsi="Times New Roman"/>
                <w:sz w:val="24"/>
                <w:szCs w:val="24"/>
                <w:lang w:val="pt-BR"/>
              </w:rPr>
              <w:t xml:space="preserve">1. </w:t>
            </w:r>
            <w:r w:rsidRPr="0094273E">
              <w:rPr>
                <w:rFonts w:ascii="Times New Roman" w:hAnsi="Times New Roman"/>
                <w:sz w:val="24"/>
                <w:szCs w:val="24"/>
                <w:lang w:val="pt-BR"/>
              </w:rPr>
              <w:t xml:space="preserve">Demo toàn bộ dự </w: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>án</w:t>
            </w:r>
          </w:p>
          <w:p w14:paraId="5A938C8A" w14:textId="77777777" w:rsidR="0094273E" w:rsidRPr="0094273E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pt-BR"/>
              </w:rPr>
            </w:pPr>
          </w:p>
        </w:tc>
      </w:tr>
      <w:tr w:rsidR="0094273E" w:rsidRPr="0094273E" w14:paraId="58A5EAB1" w14:textId="77777777" w:rsidTr="0071777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04B86677" w14:textId="5BBA44F7" w:rsidR="0094273E" w:rsidRPr="0094273E" w:rsidRDefault="0094273E" w:rsidP="0094273E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94273E">
              <w:rPr>
                <w:rFonts w:ascii="Times New Roman" w:hAnsi="Times New Roman"/>
                <w:sz w:val="24"/>
                <w:szCs w:val="24"/>
                <w:lang w:val="pt-BR"/>
              </w:rPr>
              <w:t xml:space="preserve">2. </w:t>
            </w:r>
            <w:r w:rsidRPr="0094273E">
              <w:rPr>
                <w:rFonts w:ascii="Times New Roman" w:hAnsi="Times New Roman"/>
                <w:sz w:val="24"/>
                <w:szCs w:val="24"/>
                <w:lang w:val="pt-BR"/>
              </w:rPr>
              <w:t>Thực hiện kiểm thử c</w: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>hức năng với hệ thống đã demo</w:t>
            </w:r>
          </w:p>
          <w:p w14:paraId="28296F77" w14:textId="313FA026" w:rsidR="0094273E" w:rsidRPr="0094273E" w:rsidRDefault="0094273E" w:rsidP="0094273E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pt-BR"/>
              </w:rPr>
            </w:pPr>
          </w:p>
        </w:tc>
      </w:tr>
      <w:tr w:rsidR="0094273E" w:rsidRPr="0094273E" w14:paraId="4ADD96C3" w14:textId="77777777" w:rsidTr="0071777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029668F" w14:textId="3D793A16" w:rsidR="0094273E" w:rsidRPr="0094273E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94273E">
              <w:rPr>
                <w:rFonts w:ascii="Times New Roman" w:hAnsi="Times New Roman"/>
                <w:sz w:val="24"/>
                <w:szCs w:val="24"/>
                <w:lang w:val="pt-BR"/>
              </w:rPr>
              <w:t xml:space="preserve">3. </w:t>
            </w:r>
            <w:r w:rsidRPr="0094273E">
              <w:rPr>
                <w:rFonts w:ascii="Times New Roman" w:hAnsi="Times New Roman"/>
                <w:sz w:val="24"/>
                <w:szCs w:val="24"/>
                <w:lang w:val="pt-BR"/>
              </w:rPr>
              <w:t>Khắc phục, sửa những lỗi cò</w: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>n tồn tại</w:t>
            </w:r>
          </w:p>
          <w:p w14:paraId="7F50691E" w14:textId="77777777" w:rsidR="0094273E" w:rsidRPr="0094273E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pt-BR"/>
              </w:rPr>
            </w:pPr>
          </w:p>
        </w:tc>
      </w:tr>
    </w:tbl>
    <w:p w14:paraId="31EDA237" w14:textId="77777777" w:rsidR="0094273E" w:rsidRPr="0094273E" w:rsidRDefault="0094273E" w:rsidP="0094273E">
      <w:pPr>
        <w:pStyle w:val="Heading1"/>
        <w:rPr>
          <w:rFonts w:ascii="Times New Roman" w:hAnsi="Times New Roman"/>
          <w:b/>
          <w:color w:val="800080"/>
          <w:sz w:val="24"/>
          <w:szCs w:val="24"/>
          <w:lang w:val="pt-BR"/>
        </w:rPr>
      </w:pPr>
    </w:p>
    <w:p w14:paraId="0474D6A0" w14:textId="77777777" w:rsidR="0094273E" w:rsidRPr="0094273E" w:rsidRDefault="0094273E" w:rsidP="0094273E">
      <w:pPr>
        <w:rPr>
          <w:rFonts w:ascii="Times New Roman" w:hAnsi="Times New Roman"/>
          <w:szCs w:val="24"/>
          <w:lang w:val="pt-BR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94273E" w:rsidRPr="006F4C82" w14:paraId="54044E72" w14:textId="77777777" w:rsidTr="00717778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115A65E9" w14:textId="77777777" w:rsidR="0094273E" w:rsidRPr="003F4E3A" w:rsidRDefault="0094273E" w:rsidP="00717778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4. Buổi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Pr="003F4E3A">
              <w:rPr>
                <w:rFonts w:ascii="Times New Roman" w:hAnsi="Times New Roman"/>
                <w:szCs w:val="26"/>
              </w:rPr>
              <w:t xml:space="preserve"> (nếu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94273E" w:rsidRPr="006F4C82" w14:paraId="69ED9E8B" w14:textId="77777777" w:rsidTr="00717778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44424B19" w14:textId="77777777" w:rsidR="0094273E" w:rsidRPr="006F4C82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47D633" w14:textId="76B9E608" w:rsidR="0094273E" w:rsidRPr="006F4C82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64F12D61" w14:textId="77777777" w:rsidR="0094273E" w:rsidRPr="006F4C82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66CDB0" w14:textId="18292A6F" w:rsidR="0094273E" w:rsidRPr="006F4C82" w:rsidRDefault="0094273E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273E" w:rsidRPr="006F4C82" w14:paraId="250E2EB0" w14:textId="77777777" w:rsidTr="00717778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BE830E2" w14:textId="77777777" w:rsidR="0094273E" w:rsidRPr="006F4C82" w:rsidRDefault="0094273E" w:rsidP="00717778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059ABD" w14:textId="77777777" w:rsidR="0094273E" w:rsidRPr="006F4C82" w:rsidRDefault="0094273E" w:rsidP="0094273E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2C21CA3D" w14:textId="77777777" w:rsidR="0094273E" w:rsidRPr="006F4C82" w:rsidRDefault="0094273E" w:rsidP="0094273E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275857C2" w14:textId="77777777" w:rsidR="0094273E" w:rsidRPr="006F4C82" w:rsidRDefault="0094273E" w:rsidP="0094273E">
      <w:pPr>
        <w:rPr>
          <w:rFonts w:ascii="Times New Roman" w:hAnsi="Times New Roman"/>
          <w:i/>
          <w:iCs/>
          <w:szCs w:val="24"/>
        </w:rPr>
      </w:pPr>
    </w:p>
    <w:p w14:paraId="032B7FE7" w14:textId="77777777" w:rsidR="0094273E" w:rsidRPr="006F4C82" w:rsidRDefault="0094273E" w:rsidP="0094273E">
      <w:pPr>
        <w:rPr>
          <w:rFonts w:ascii="Times New Roman" w:hAnsi="Times New Roman"/>
          <w:i/>
          <w:iCs/>
          <w:szCs w:val="24"/>
        </w:rPr>
      </w:pPr>
    </w:p>
    <w:p w14:paraId="36D66CE7" w14:textId="77777777" w:rsidR="0094273E" w:rsidRPr="006F4C82" w:rsidRDefault="0094273E" w:rsidP="0094273E">
      <w:pPr>
        <w:rPr>
          <w:rFonts w:ascii="Times New Roman" w:hAnsi="Times New Roman"/>
          <w:i/>
          <w:iCs/>
          <w:szCs w:val="24"/>
        </w:rPr>
      </w:pPr>
    </w:p>
    <w:p w14:paraId="5B1CA54C" w14:textId="77777777" w:rsidR="0094273E" w:rsidRPr="006F4C82" w:rsidRDefault="0094273E" w:rsidP="0094273E">
      <w:pPr>
        <w:rPr>
          <w:rFonts w:ascii="Times New Roman" w:hAnsi="Times New Roman"/>
          <w:i/>
          <w:iCs/>
          <w:szCs w:val="24"/>
        </w:rPr>
      </w:pPr>
    </w:p>
    <w:p w14:paraId="74FE3B1C" w14:textId="77777777" w:rsidR="0094273E" w:rsidRPr="006F4C82" w:rsidRDefault="0094273E" w:rsidP="0094273E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>* Sinh</w:t>
      </w:r>
      <w:r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582E8D98" w14:textId="77777777" w:rsidR="0094273E" w:rsidRPr="00C73AED" w:rsidRDefault="0094273E" w:rsidP="0094273E">
      <w:pPr>
        <w:rPr>
          <w:rFonts w:ascii="Times New Roman" w:hAnsi="Times New Roman"/>
          <w:i/>
          <w:iCs/>
          <w:szCs w:val="24"/>
          <w:lang w:val="vi-VN"/>
        </w:rPr>
      </w:pPr>
      <w:r w:rsidRPr="00C73AED">
        <w:rPr>
          <w:rFonts w:ascii="Times New Roman" w:hAnsi="Times New Roman"/>
          <w:i/>
          <w:iCs/>
          <w:szCs w:val="24"/>
          <w:lang w:val="vi-VN"/>
        </w:rPr>
        <w:t>**Tến</w:t>
      </w:r>
      <w:r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C73AED">
        <w:rPr>
          <w:rFonts w:ascii="Times New Roman" w:hAnsi="Times New Roman"/>
          <w:i/>
          <w:iCs/>
          <w:szCs w:val="24"/>
          <w:lang w:val="vi-VN"/>
        </w:rPr>
        <w:t>: TeamID_MeetingMinutesReport_MeetingNo_Date_documentversion.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 xml:space="preserve">pdf </w:t>
      </w:r>
      <w:r w:rsidRPr="00C73AED">
        <w:rPr>
          <w:rFonts w:ascii="Times New Roman" w:hAnsi="Times New Roman"/>
          <w:i/>
          <w:iCs/>
          <w:szCs w:val="24"/>
          <w:lang w:val="vi-VN"/>
        </w:rPr>
        <w:br/>
        <w:t>(Ví</w:t>
      </w:r>
      <w:r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C73AED">
        <w:rPr>
          <w:rFonts w:ascii="Times New Roman" w:hAnsi="Times New Roman"/>
          <w:i/>
          <w:iCs/>
          <w:szCs w:val="24"/>
          <w:lang w:val="vi-VN"/>
        </w:rPr>
        <w:t xml:space="preserve">: 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>N01_MeetingMinutesReport_01_19092023_v1.pdf</w:t>
      </w:r>
      <w:r w:rsidRPr="00C73AED">
        <w:rPr>
          <w:rFonts w:ascii="Times New Roman" w:hAnsi="Times New Roman"/>
          <w:i/>
          <w:iCs/>
          <w:szCs w:val="24"/>
          <w:lang w:val="vi-VN"/>
        </w:rPr>
        <w:t>)</w:t>
      </w:r>
    </w:p>
    <w:p w14:paraId="0CFAD3C4" w14:textId="77777777" w:rsidR="0094273E" w:rsidRPr="00C73AED" w:rsidRDefault="0094273E" w:rsidP="0094273E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p w14:paraId="043F3D47" w14:textId="77777777" w:rsidR="000E11B1" w:rsidRPr="0094273E" w:rsidRDefault="000E11B1" w:rsidP="0094273E">
      <w:pPr>
        <w:rPr>
          <w:lang w:val="vi-VN"/>
        </w:rPr>
      </w:pPr>
    </w:p>
    <w:sectPr w:rsidR="000E11B1" w:rsidRPr="0094273E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47719" w14:textId="77777777" w:rsidR="00063CCB" w:rsidRDefault="00063CCB">
      <w:r>
        <w:separator/>
      </w:r>
    </w:p>
  </w:endnote>
  <w:endnote w:type="continuationSeparator" w:id="0">
    <w:p w14:paraId="09E6BA88" w14:textId="77777777" w:rsidR="00063CCB" w:rsidRDefault="00063CCB">
      <w:r>
        <w:continuationSeparator/>
      </w:r>
    </w:p>
  </w:endnote>
  <w:endnote w:type="continuationNotice" w:id="1">
    <w:p w14:paraId="4417CD17" w14:textId="77777777" w:rsidR="00063CCB" w:rsidRDefault="00063C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FB5E74" w14:textId="77777777" w:rsidR="00063CCB" w:rsidRDefault="00063CCB">
      <w:r>
        <w:separator/>
      </w:r>
    </w:p>
  </w:footnote>
  <w:footnote w:type="continuationSeparator" w:id="0">
    <w:p w14:paraId="73DA10A4" w14:textId="77777777" w:rsidR="00063CCB" w:rsidRDefault="00063CCB">
      <w:r>
        <w:continuationSeparator/>
      </w:r>
    </w:p>
  </w:footnote>
  <w:footnote w:type="continuationNotice" w:id="1">
    <w:p w14:paraId="6FEBDE80" w14:textId="77777777" w:rsidR="00063CCB" w:rsidRDefault="00063C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94273E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3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63CCB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4273E"/>
    <w:rsid w:val="009C2AE3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rsid w:val="0094273E"/>
    <w:rPr>
      <w:rFonts w:ascii="Arial" w:hAnsi="Arial"/>
      <w:sz w:val="32"/>
      <w:lang w:val="en-US" w:eastAsia="en-US"/>
    </w:rPr>
  </w:style>
  <w:style w:type="character" w:customStyle="1" w:styleId="Heading4Char">
    <w:name w:val="Heading 4 Char"/>
    <w:link w:val="Heading4"/>
    <w:rsid w:val="0094273E"/>
    <w:rPr>
      <w:rFonts w:ascii="Arial" w:hAnsi="Arial"/>
      <w:i/>
      <w:sz w:val="18"/>
      <w:lang w:val="en-US" w:eastAsia="en-US"/>
    </w:rPr>
  </w:style>
  <w:style w:type="character" w:customStyle="1" w:styleId="HeaderChar">
    <w:name w:val="Header Char"/>
    <w:link w:val="Header"/>
    <w:rsid w:val="0094273E"/>
    <w:rPr>
      <w:rFonts w:ascii="Arial" w:hAnsi="Arial"/>
      <w:b/>
      <w:sz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32</TotalTime>
  <Pages>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Duc Thinh</cp:lastModifiedBy>
  <cp:revision>29</cp:revision>
  <cp:lastPrinted>2007-02-07T02:13:00Z</cp:lastPrinted>
  <dcterms:created xsi:type="dcterms:W3CDTF">2023-09-07T01:02:00Z</dcterms:created>
  <dcterms:modified xsi:type="dcterms:W3CDTF">2024-07-19T07:25:00Z</dcterms:modified>
</cp:coreProperties>
</file>