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74CC2D" w14:textId="77777777" w:rsidR="00C63DF2" w:rsidRPr="006F4C82" w:rsidRDefault="00C63DF2" w:rsidP="00C63DF2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C63DF2" w:rsidRPr="006F4C82" w14:paraId="6C60B575" w14:textId="77777777" w:rsidTr="00717778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76C9A1C0" w14:textId="77777777" w:rsidR="00C63DF2" w:rsidRPr="006F4C82" w:rsidRDefault="00C63DF2" w:rsidP="00717778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04F46ED" w14:textId="77777777" w:rsidR="00C63DF2" w:rsidRPr="00C73AED" w:rsidRDefault="00C63DF2" w:rsidP="00717778">
            <w:pPr>
              <w:pStyle w:val="Heading4"/>
              <w:rPr>
                <w:rFonts w:ascii="Times New Roman" w:hAnsi="Times New Roman"/>
                <w:iCs/>
                <w:sz w:val="24"/>
                <w:szCs w:val="24"/>
              </w:rPr>
            </w:pPr>
            <w:r w:rsidRPr="00C73AED">
              <w:rPr>
                <w:rFonts w:ascii="Times New Roman" w:hAnsi="Times New Roman"/>
                <w:iCs/>
                <w:sz w:val="24"/>
                <w:szCs w:val="24"/>
              </w:rPr>
              <w:t xml:space="preserve">Nhóm </w:t>
            </w:r>
            <w:r>
              <w:rPr>
                <w:rFonts w:ascii="Times New Roman" w:hAnsi="Times New Roman"/>
                <w:iCs/>
                <w:sz w:val="24"/>
                <w:szCs w:val="24"/>
              </w:rPr>
              <w:t>5</w:t>
            </w:r>
          </w:p>
        </w:tc>
      </w:tr>
      <w:tr w:rsidR="00C63DF2" w:rsidRPr="006F4C82" w14:paraId="0CCC7A34" w14:textId="77777777" w:rsidTr="00717778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51E2EA8" w14:textId="77777777" w:rsidR="00C63DF2" w:rsidRPr="006F4C82" w:rsidRDefault="00C63DF2" w:rsidP="00717778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01F0C544" w14:textId="77777777" w:rsidR="00C63DF2" w:rsidRPr="006F4C82" w:rsidRDefault="00C63DF2" w:rsidP="00717778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C73AED">
              <w:rPr>
                <w:rFonts w:ascii="Times New Roman" w:hAnsi="Times New Roman"/>
                <w:sz w:val="24"/>
                <w:szCs w:val="24"/>
                <w:lang w:val="vi-VN"/>
              </w:rPr>
              <w:t>Xây dựng</w:t>
            </w:r>
            <w:r w:rsidRPr="00C73AED">
              <w:rPr>
                <w:rFonts w:ascii="Times New Roman" w:hAnsi="Times New Roman"/>
                <w:sz w:val="24"/>
                <w:szCs w:val="24"/>
              </w:rPr>
              <w:t xml:space="preserve"> hệ thống quản lý order cho nhà hàng</w:t>
            </w:r>
          </w:p>
        </w:tc>
      </w:tr>
      <w:tr w:rsidR="00C63DF2" w:rsidRPr="006F4C82" w14:paraId="549D2CD2" w14:textId="77777777" w:rsidTr="00717778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1B78CEB9" w14:textId="77777777" w:rsidR="00C63DF2" w:rsidRPr="006F4C82" w:rsidRDefault="00C63DF2" w:rsidP="00717778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049F51AA" w14:textId="4A7415C4" w:rsidR="00C63DF2" w:rsidRPr="006F4C82" w:rsidRDefault="00C63DF2" w:rsidP="00717778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20</w:t>
            </w:r>
            <w:r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06</w:t>
            </w:r>
            <w:r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2024</w:t>
            </w:r>
          </w:p>
        </w:tc>
        <w:tc>
          <w:tcPr>
            <w:tcW w:w="1800" w:type="dxa"/>
            <w:shd w:val="pct12" w:color="auto" w:fill="FFFFFF"/>
          </w:tcPr>
          <w:p w14:paraId="6F0C8F67" w14:textId="77777777" w:rsidR="00C63DF2" w:rsidRPr="006F4C82" w:rsidRDefault="00C63DF2" w:rsidP="00717778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4FE66428" w14:textId="3BBFC13B" w:rsidR="00C63DF2" w:rsidRPr="006F4C82" w:rsidRDefault="00C63DF2" w:rsidP="00717778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18</w:t>
            </w:r>
            <w:r w:rsidRPr="006F4C82">
              <w:rPr>
                <w:rFonts w:ascii="Times New Roman" w:hAnsi="Times New Roman"/>
                <w:i w:val="0"/>
                <w:sz w:val="24"/>
                <w:szCs w:val="24"/>
              </w:rPr>
              <w:t>: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00</w:t>
            </w:r>
          </w:p>
        </w:tc>
      </w:tr>
    </w:tbl>
    <w:p w14:paraId="2CCD4969" w14:textId="77777777" w:rsidR="00C63DF2" w:rsidRPr="006F4C82" w:rsidRDefault="00C63DF2" w:rsidP="00C63DF2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C63DF2" w:rsidRPr="006F4C82" w14:paraId="620032AC" w14:textId="77777777" w:rsidTr="00717778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5A8601CE" w14:textId="77777777" w:rsidR="00C63DF2" w:rsidRPr="003F4E3A" w:rsidRDefault="00C63DF2" w:rsidP="00717778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>1. Mục</w:t>
            </w:r>
            <w:r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C63DF2" w:rsidRPr="00C73AED" w14:paraId="47110E73" w14:textId="77777777" w:rsidTr="00717778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196B5E65" w14:textId="0FC52133" w:rsidR="00C63DF2" w:rsidRPr="00C73AED" w:rsidRDefault="00C63DF2" w:rsidP="00717778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C73AED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- </w:t>
            </w: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Áp dụng công nghệ đã thảo luận trước đó, triển khai các chức năng cụ thể</w:t>
            </w:r>
          </w:p>
        </w:tc>
      </w:tr>
    </w:tbl>
    <w:p w14:paraId="74642FBC" w14:textId="77777777" w:rsidR="00C63DF2" w:rsidRPr="00C73AED" w:rsidRDefault="00C63DF2" w:rsidP="00C63DF2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C63DF2" w:rsidRPr="006F4C82" w14:paraId="6ED7A0B5" w14:textId="77777777" w:rsidTr="00717778">
        <w:trPr>
          <w:cantSplit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428836F5" w14:textId="77777777" w:rsidR="00C63DF2" w:rsidRPr="003F4E3A" w:rsidRDefault="00C63DF2" w:rsidP="00717778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bookmarkStart w:id="0" w:name="_Hlk116291978"/>
            <w:r w:rsidRPr="003F4E3A">
              <w:rPr>
                <w:rFonts w:ascii="Times New Roman" w:hAnsi="Times New Roman"/>
                <w:szCs w:val="26"/>
              </w:rPr>
              <w:t>2. Thành</w:t>
            </w:r>
            <w:r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3F4E3A">
              <w:rPr>
                <w:rFonts w:ascii="Times New Roman" w:hAnsi="Times New Roman"/>
                <w:szCs w:val="26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7EB131FD" w14:textId="77777777" w:rsidR="00C63DF2" w:rsidRPr="006F4C82" w:rsidRDefault="00C63DF2" w:rsidP="00717778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0"/>
      <w:tr w:rsidR="00C63DF2" w:rsidRPr="006F4C82" w14:paraId="2C1C0909" w14:textId="77777777" w:rsidTr="00717778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613D2BE0" w14:textId="77777777" w:rsidR="00C63DF2" w:rsidRPr="002C7FF3" w:rsidRDefault="00C63DF2" w:rsidP="00717778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02C90E6A" w14:textId="77777777" w:rsidR="00C63DF2" w:rsidRPr="002C7FF3" w:rsidRDefault="00C63DF2" w:rsidP="00717778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763AAA68" w14:textId="77777777" w:rsidR="00C63DF2" w:rsidRPr="002C7FF3" w:rsidRDefault="00C63DF2" w:rsidP="00717778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3A856F0" w14:textId="77777777" w:rsidR="00C63DF2" w:rsidRPr="002C7FF3" w:rsidRDefault="00C63DF2" w:rsidP="00717778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C63DF2" w:rsidRPr="006F4C82" w14:paraId="2C2C19F9" w14:textId="77777777" w:rsidTr="00717778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935B90" w14:textId="77777777" w:rsidR="00C63DF2" w:rsidRPr="006F4C82" w:rsidRDefault="00C63DF2" w:rsidP="00717778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21010636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22C6D1F" w14:textId="77777777" w:rsidR="00C63DF2" w:rsidRPr="006F4C82" w:rsidRDefault="00C63DF2" w:rsidP="00717778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Trần Đức Thịnh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D62EE84" w14:textId="77777777" w:rsidR="00C63DF2" w:rsidRPr="006F4C82" w:rsidRDefault="00C63DF2" w:rsidP="00717778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21010636@st.phenikaa-uni.edu.vn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76516E4" w14:textId="77777777" w:rsidR="00C63DF2" w:rsidRPr="006F4C82" w:rsidRDefault="00C63DF2" w:rsidP="00717778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C63DF2" w:rsidRPr="006F4C82" w14:paraId="43854937" w14:textId="77777777" w:rsidTr="00717778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2ED2393" w14:textId="77777777" w:rsidR="00C63DF2" w:rsidRPr="006F4C82" w:rsidRDefault="00C63DF2" w:rsidP="00717778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C73AED">
              <w:rPr>
                <w:rFonts w:ascii="Times New Roman" w:hAnsi="Times New Roman"/>
                <w:sz w:val="24"/>
                <w:szCs w:val="24"/>
              </w:rPr>
              <w:t>2101122</w:t>
            </w: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E7A8822" w14:textId="77777777" w:rsidR="00C63DF2" w:rsidRPr="006F4C82" w:rsidRDefault="00C63DF2" w:rsidP="00717778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Trần Đức Toản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DC55000" w14:textId="77777777" w:rsidR="00C63DF2" w:rsidRPr="006F4C82" w:rsidRDefault="00C63DF2" w:rsidP="00717778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C73AED">
              <w:rPr>
                <w:rFonts w:ascii="Times New Roman" w:hAnsi="Times New Roman"/>
                <w:sz w:val="24"/>
                <w:szCs w:val="24"/>
              </w:rPr>
              <w:t>2101122</w:t>
            </w:r>
            <w:r>
              <w:rPr>
                <w:rFonts w:ascii="Times New Roman" w:hAnsi="Times New Roman"/>
                <w:sz w:val="24"/>
                <w:szCs w:val="24"/>
              </w:rPr>
              <w:t>8@st.phenikaa-uni.edu.vn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59AED10" w14:textId="77777777" w:rsidR="00C63DF2" w:rsidRPr="006F4C82" w:rsidRDefault="00C63DF2" w:rsidP="00717778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C63DF2" w:rsidRPr="006F4C82" w14:paraId="216B1EA6" w14:textId="77777777" w:rsidTr="00717778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B56AAFB" w14:textId="77777777" w:rsidR="00C63DF2" w:rsidRPr="006F4C82" w:rsidRDefault="00C63DF2" w:rsidP="00717778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C73AED">
              <w:rPr>
                <w:rFonts w:ascii="Times New Roman" w:hAnsi="Times New Roman"/>
                <w:sz w:val="24"/>
                <w:szCs w:val="24"/>
              </w:rPr>
              <w:t>21012870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6EA3D84" w14:textId="77777777" w:rsidR="00C63DF2" w:rsidRPr="006F4C82" w:rsidRDefault="00C63DF2" w:rsidP="00717778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Đỗ Hoàng Hải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1346E52C" w14:textId="77777777" w:rsidR="00C63DF2" w:rsidRPr="006F4C82" w:rsidRDefault="00C63DF2" w:rsidP="00717778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C73AED">
              <w:rPr>
                <w:rFonts w:ascii="Times New Roman" w:hAnsi="Times New Roman"/>
                <w:sz w:val="24"/>
                <w:szCs w:val="24"/>
              </w:rPr>
              <w:t>21012870</w:t>
            </w:r>
            <w:r>
              <w:rPr>
                <w:rFonts w:ascii="Times New Roman" w:hAnsi="Times New Roman"/>
                <w:sz w:val="24"/>
                <w:szCs w:val="24"/>
              </w:rPr>
              <w:t>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1D271F9" w14:textId="77777777" w:rsidR="00C63DF2" w:rsidRPr="006F4C82" w:rsidRDefault="00C63DF2" w:rsidP="00717778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C63DF2" w:rsidRPr="006F4C82" w14:paraId="6075FA25" w14:textId="77777777" w:rsidTr="00717778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5837AD5" w14:textId="77777777" w:rsidR="00C63DF2" w:rsidRPr="006F4C82" w:rsidRDefault="00C63DF2" w:rsidP="00717778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C73AED">
              <w:rPr>
                <w:rFonts w:ascii="Times New Roman" w:hAnsi="Times New Roman"/>
                <w:sz w:val="24"/>
                <w:szCs w:val="24"/>
              </w:rPr>
              <w:t>21010641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00BFD85" w14:textId="77777777" w:rsidR="00C63DF2" w:rsidRPr="006F4C82" w:rsidRDefault="00C63DF2" w:rsidP="00717778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Vũ Bích Ngọc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7099D60" w14:textId="77777777" w:rsidR="00C63DF2" w:rsidRPr="006F4C82" w:rsidRDefault="00C63DF2" w:rsidP="00717778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 w:rsidRPr="00C73AED">
              <w:rPr>
                <w:rFonts w:ascii="Times New Roman" w:hAnsi="Times New Roman"/>
                <w:sz w:val="24"/>
                <w:szCs w:val="24"/>
              </w:rPr>
              <w:t>21010641</w:t>
            </w:r>
            <w:r>
              <w:rPr>
                <w:rFonts w:ascii="Times New Roman" w:hAnsi="Times New Roman"/>
                <w:sz w:val="24"/>
                <w:szCs w:val="24"/>
              </w:rPr>
              <w:t>@st.phenikaa-uni.edu.vn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6E73F59" w14:textId="77777777" w:rsidR="00C63DF2" w:rsidRPr="006F4C82" w:rsidRDefault="00C63DF2" w:rsidP="00717778">
            <w:pPr>
              <w:pStyle w:val="CovFormText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C63DF2" w:rsidRPr="006F4C82" w14:paraId="1F3CB9FD" w14:textId="77777777" w:rsidTr="00717778">
        <w:trPr>
          <w:cantSplit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290A3BDA" w14:textId="77777777" w:rsidR="00C63DF2" w:rsidRPr="006F4C82" w:rsidRDefault="00C63DF2" w:rsidP="00717778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08A6EEF1" w14:textId="77777777" w:rsidR="00C63DF2" w:rsidRPr="006F4C82" w:rsidRDefault="00C63DF2" w:rsidP="00717778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072957BD" w14:textId="77777777" w:rsidR="00C63DF2" w:rsidRPr="006F4C82" w:rsidRDefault="00C63DF2" w:rsidP="00717778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817AC60" w14:textId="77777777" w:rsidR="00C63DF2" w:rsidRPr="006F4C82" w:rsidRDefault="00C63DF2" w:rsidP="00717778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77B7F3F3" w14:textId="77777777" w:rsidR="00C63DF2" w:rsidRPr="006F4C82" w:rsidRDefault="00C63DF2" w:rsidP="00C63DF2">
      <w:pPr>
        <w:rPr>
          <w:rFonts w:ascii="Times New Roman" w:hAnsi="Times New Roman"/>
          <w:b/>
          <w:color w:val="800080"/>
          <w:szCs w:val="24"/>
        </w:rPr>
      </w:pPr>
    </w:p>
    <w:p w14:paraId="6716B7B2" w14:textId="77777777" w:rsidR="00C63DF2" w:rsidRPr="006F4C82" w:rsidRDefault="00C63DF2" w:rsidP="00C63DF2">
      <w:pPr>
        <w:jc w:val="both"/>
        <w:rPr>
          <w:rFonts w:ascii="Times New Roman" w:hAnsi="Times New Roman"/>
          <w:i/>
          <w:iCs/>
          <w:szCs w:val="24"/>
          <w:lang w:val="vi-VN"/>
        </w:rPr>
      </w:pPr>
      <w:r w:rsidRPr="006F4C82">
        <w:rPr>
          <w:rFonts w:ascii="Times New Roman" w:hAnsi="Times New Roman"/>
          <w:b/>
          <w:color w:val="800080"/>
          <w:szCs w:val="24"/>
        </w:rPr>
        <w:br w:type="page"/>
      </w:r>
      <w:r w:rsidRPr="006F4C82">
        <w:rPr>
          <w:rFonts w:ascii="Times New Roman" w:hAnsi="Times New Roman"/>
          <w:i/>
          <w:iCs/>
          <w:szCs w:val="24"/>
          <w:lang w:val="vi-VN"/>
        </w:rPr>
        <w:lastRenderedPageBreak/>
        <w:t>Viết về nội dung thảo luận trong buổi họp và thể hiện rõ các công việc được giao, kế hoạch các hành động, các thời hạn được hướng dẫn/lên kế hoạch để thực hiện.</w:t>
      </w:r>
    </w:p>
    <w:p w14:paraId="6D9222C5" w14:textId="77777777" w:rsidR="00C63DF2" w:rsidRPr="006F4C82" w:rsidRDefault="00C63DF2" w:rsidP="00C63DF2">
      <w:pPr>
        <w:rPr>
          <w:rFonts w:ascii="Times New Roman" w:hAnsi="Times New Roman"/>
          <w:b/>
          <w:i/>
          <w:iCs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C63DF2" w:rsidRPr="006F4C82" w14:paraId="0EF29FC4" w14:textId="77777777" w:rsidTr="00717778">
        <w:trPr>
          <w:cantSplit/>
        </w:trPr>
        <w:tc>
          <w:tcPr>
            <w:tcW w:w="10080" w:type="dxa"/>
            <w:gridSpan w:val="2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1A4CCA1E" w14:textId="77777777" w:rsidR="00C63DF2" w:rsidRPr="003F4E3A" w:rsidRDefault="00C63DF2" w:rsidP="00717778">
            <w:pPr>
              <w:pStyle w:val="Heading3"/>
              <w:rPr>
                <w:rFonts w:ascii="Times New Roman" w:hAnsi="Times New Roman"/>
                <w:szCs w:val="26"/>
                <w:lang w:val="vi-VN"/>
              </w:rPr>
            </w:pPr>
            <w:r w:rsidRPr="003F4E3A">
              <w:rPr>
                <w:rFonts w:ascii="Times New Roman" w:hAnsi="Times New Roman"/>
                <w:szCs w:val="26"/>
              </w:rPr>
              <w:t>3. Các</w:t>
            </w:r>
            <w:r w:rsidRPr="003F4E3A">
              <w:rPr>
                <w:rFonts w:ascii="Times New Roman" w:hAnsi="Times New Roman"/>
                <w:szCs w:val="26"/>
                <w:lang w:val="vi-VN"/>
              </w:rPr>
              <w:t xml:space="preserve"> chủ đề, các vấn đề thảo luận trong buổi họp và các quyết định sẽ thực hiện</w:t>
            </w:r>
          </w:p>
        </w:tc>
      </w:tr>
      <w:tr w:rsidR="00C63DF2" w:rsidRPr="006F4C82" w14:paraId="6544C04B" w14:textId="77777777" w:rsidTr="00717778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28A54F78" w14:textId="570C5F80" w:rsidR="00C63DF2" w:rsidRDefault="00C63DF2" w:rsidP="00717778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1.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Xây dựng các API với Spring boot thực hiện các chức năng, nghiệp vụ: </w:t>
            </w:r>
          </w:p>
          <w:p w14:paraId="68B29D9B" w14:textId="5D695ADD" w:rsidR="00C63DF2" w:rsidRDefault="00C63DF2" w:rsidP="00717778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Quản lý nhân viên</w:t>
            </w:r>
          </w:p>
          <w:p w14:paraId="140050D1" w14:textId="66B5C026" w:rsidR="00C63DF2" w:rsidRDefault="00C63DF2" w:rsidP="00717778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Thực hiện order</w:t>
            </w:r>
          </w:p>
          <w:p w14:paraId="49503890" w14:textId="5CF22579" w:rsidR="00C63DF2" w:rsidRDefault="00C63DF2" w:rsidP="00717778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Quản lý menu</w:t>
            </w:r>
          </w:p>
          <w:p w14:paraId="6C465B70" w14:textId="3BD99714" w:rsidR="00C63DF2" w:rsidRDefault="00C63DF2" w:rsidP="00717778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Các hình thức thanh toán</w:t>
            </w:r>
          </w:p>
          <w:p w14:paraId="4357AC0A" w14:textId="77777777" w:rsidR="00C63DF2" w:rsidRDefault="00C63DF2" w:rsidP="00717778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Phân quyền chức năng</w:t>
            </w:r>
          </w:p>
          <w:p w14:paraId="3744CBA1" w14:textId="1504049B" w:rsidR="00C63DF2" w:rsidRPr="006F4C82" w:rsidRDefault="00C63DF2" w:rsidP="00717778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63DF2" w:rsidRPr="00C63DF2" w14:paraId="64439D19" w14:textId="77777777" w:rsidTr="00717778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1991F12A" w14:textId="10B8A7AA" w:rsidR="00C63DF2" w:rsidRDefault="00C63DF2" w:rsidP="00717778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2.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Xây dựng ứng dụng Mobile với Flutter:</w:t>
            </w:r>
          </w:p>
          <w:p w14:paraId="327A89DB" w14:textId="47340CF1" w:rsidR="00C63DF2" w:rsidRDefault="00C63DF2" w:rsidP="00717778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C63DF2">
              <w:rPr>
                <w:rFonts w:ascii="Times New Roman" w:hAnsi="Times New Roman"/>
                <w:sz w:val="24"/>
                <w:szCs w:val="24"/>
              </w:rPr>
              <w:t>- Thực hiện các chức nă</w:t>
            </w:r>
            <w:r>
              <w:rPr>
                <w:rFonts w:ascii="Times New Roman" w:hAnsi="Times New Roman"/>
                <w:sz w:val="24"/>
                <w:szCs w:val="24"/>
              </w:rPr>
              <w:t>ng yêu cầu của một nhân viên</w:t>
            </w:r>
          </w:p>
          <w:p w14:paraId="0890FD48" w14:textId="55683FB8" w:rsidR="00C63DF2" w:rsidRPr="00C63DF2" w:rsidRDefault="00C63DF2" w:rsidP="00717778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C63DF2">
              <w:rPr>
                <w:rFonts w:ascii="Times New Roman" w:hAnsi="Times New Roman"/>
                <w:sz w:val="24"/>
                <w:szCs w:val="24"/>
              </w:rPr>
              <w:t>- Xây dựng giao diện ng</w:t>
            </w:r>
            <w:r>
              <w:rPr>
                <w:rFonts w:ascii="Times New Roman" w:hAnsi="Times New Roman"/>
                <w:sz w:val="24"/>
                <w:szCs w:val="24"/>
              </w:rPr>
              <w:t>ười dùng</w:t>
            </w:r>
          </w:p>
          <w:p w14:paraId="0EDD8BA9" w14:textId="77777777" w:rsidR="00C63DF2" w:rsidRPr="00C63DF2" w:rsidRDefault="00C63DF2" w:rsidP="00717778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63DF2" w:rsidRPr="006F4C82" w14:paraId="554B2FD0" w14:textId="77777777" w:rsidTr="00717778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10EEA599" w14:textId="242ECDB0" w:rsidR="00C63DF2" w:rsidRDefault="00C63DF2" w:rsidP="00717778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3.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Xây dựng landing page và trang web quản lý</w:t>
            </w:r>
          </w:p>
          <w:p w14:paraId="339C521B" w14:textId="411BDCC2" w:rsidR="00C63DF2" w:rsidRDefault="00C63DF2" w:rsidP="00717778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Xây dựng landing page giới thiệu và quảng cáo nhà hàng</w:t>
            </w:r>
          </w:p>
          <w:p w14:paraId="06F5099C" w14:textId="63CCFD2A" w:rsidR="00C63DF2" w:rsidRPr="006F4C82" w:rsidRDefault="00C63DF2" w:rsidP="00717778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- Xây dựng trang web quản lý toàn bộ các chức năng của nhà hàng</w:t>
            </w:r>
          </w:p>
          <w:p w14:paraId="2E538612" w14:textId="77777777" w:rsidR="00C63DF2" w:rsidRPr="006F4C82" w:rsidRDefault="00C63DF2" w:rsidP="00717778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0737B429" w14:textId="77777777" w:rsidR="00C63DF2" w:rsidRPr="006F4C82" w:rsidRDefault="00C63DF2" w:rsidP="00C63DF2">
      <w:pPr>
        <w:pStyle w:val="Heading1"/>
        <w:rPr>
          <w:rFonts w:ascii="Times New Roman" w:hAnsi="Times New Roman"/>
          <w:b/>
          <w:color w:val="800080"/>
          <w:sz w:val="24"/>
          <w:szCs w:val="24"/>
        </w:rPr>
      </w:pPr>
    </w:p>
    <w:p w14:paraId="7F0748A8" w14:textId="77777777" w:rsidR="00C63DF2" w:rsidRPr="006F4C82" w:rsidRDefault="00C63DF2" w:rsidP="00C63DF2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C63DF2" w:rsidRPr="006F4C82" w14:paraId="7511ECAE" w14:textId="77777777" w:rsidTr="00717778">
        <w:trPr>
          <w:cantSplit/>
        </w:trPr>
        <w:tc>
          <w:tcPr>
            <w:tcW w:w="10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557B44F9" w14:textId="77777777" w:rsidR="00C63DF2" w:rsidRPr="003F4E3A" w:rsidRDefault="00C63DF2" w:rsidP="00717778">
            <w:pPr>
              <w:pStyle w:val="Heading3"/>
              <w:keepLines/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>4. Buổi</w:t>
            </w:r>
            <w:r w:rsidRPr="003F4E3A">
              <w:rPr>
                <w:rFonts w:ascii="Times New Roman" w:hAnsi="Times New Roman"/>
                <w:szCs w:val="26"/>
                <w:lang w:val="vi-VN"/>
              </w:rPr>
              <w:t xml:space="preserve"> họp tiếp theo</w:t>
            </w:r>
            <w:r w:rsidRPr="003F4E3A">
              <w:rPr>
                <w:rFonts w:ascii="Times New Roman" w:hAnsi="Times New Roman"/>
                <w:szCs w:val="26"/>
              </w:rPr>
              <w:t xml:space="preserve"> (nếu</w:t>
            </w:r>
            <w:r w:rsidRPr="003F4E3A">
              <w:rPr>
                <w:rFonts w:ascii="Times New Roman" w:hAnsi="Times New Roman"/>
                <w:szCs w:val="26"/>
                <w:lang w:val="vi-VN"/>
              </w:rPr>
              <w:t xml:space="preserve"> có kế hoạch</w:t>
            </w:r>
            <w:r w:rsidRPr="003F4E3A">
              <w:rPr>
                <w:rFonts w:ascii="Times New Roman" w:hAnsi="Times New Roman"/>
                <w:szCs w:val="26"/>
              </w:rPr>
              <w:t>)</w:t>
            </w:r>
          </w:p>
        </w:tc>
      </w:tr>
      <w:tr w:rsidR="00C63DF2" w:rsidRPr="006F4C82" w14:paraId="151F1F8D" w14:textId="77777777" w:rsidTr="00717778">
        <w:trPr>
          <w:cantSplit/>
          <w:trHeight w:val="252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4BB1C273" w14:textId="77777777" w:rsidR="00C63DF2" w:rsidRPr="006F4C82" w:rsidRDefault="00C63DF2" w:rsidP="00717778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r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7D9DB3" w14:textId="49613186" w:rsidR="00C63DF2" w:rsidRPr="006F4C82" w:rsidRDefault="00C63DF2" w:rsidP="00717778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15/07/204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717D9C2" w14:textId="77777777" w:rsidR="00C63DF2" w:rsidRPr="006F4C82" w:rsidRDefault="00C63DF2" w:rsidP="00717778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 xml:space="preserve"> gian</w:t>
            </w:r>
            <w:r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09B986" w14:textId="43090631" w:rsidR="00C63DF2" w:rsidRPr="006F4C82" w:rsidRDefault="00C63DF2" w:rsidP="00717778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20:00</w:t>
            </w:r>
          </w:p>
        </w:tc>
      </w:tr>
      <w:tr w:rsidR="00C63DF2" w:rsidRPr="00C63DF2" w14:paraId="31DE3AB9" w14:textId="77777777" w:rsidTr="00717778">
        <w:trPr>
          <w:cantSplit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660A1DD7" w14:textId="77777777" w:rsidR="00C63DF2" w:rsidRPr="006F4C82" w:rsidRDefault="00C63DF2" w:rsidP="00717778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Mục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tiêu</w:t>
            </w:r>
            <w:r w:rsidRPr="006F4C82">
              <w:rPr>
                <w:rFonts w:ascii="Times New Roman" w:hAnsi="Times New Roman"/>
                <w:sz w:val="24"/>
                <w:szCs w:val="24"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2D27B519" w14:textId="0CF188A3" w:rsidR="00C63DF2" w:rsidRPr="00C63DF2" w:rsidRDefault="00C63DF2" w:rsidP="00717778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C63DF2">
              <w:rPr>
                <w:rFonts w:ascii="Times New Roman" w:hAnsi="Times New Roman"/>
                <w:b w:val="0"/>
                <w:sz w:val="24"/>
                <w:szCs w:val="24"/>
              </w:rPr>
              <w:t>Demo và kiểm thử các y</w:t>
            </w:r>
            <w:r>
              <w:rPr>
                <w:rFonts w:ascii="Times New Roman" w:hAnsi="Times New Roman"/>
                <w:b w:val="0"/>
                <w:sz w:val="24"/>
                <w:szCs w:val="24"/>
              </w:rPr>
              <w:t>êu cầu của chức năng</w:t>
            </w:r>
          </w:p>
          <w:p w14:paraId="675B3A73" w14:textId="77777777" w:rsidR="00C63DF2" w:rsidRPr="00C63DF2" w:rsidRDefault="00C63DF2" w:rsidP="00717778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</w:tbl>
    <w:p w14:paraId="357FA918" w14:textId="77777777" w:rsidR="00C63DF2" w:rsidRPr="00C63DF2" w:rsidRDefault="00C63DF2" w:rsidP="00C63DF2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7D86C80B" w14:textId="77777777" w:rsidR="00C63DF2" w:rsidRPr="00C63DF2" w:rsidRDefault="00C63DF2" w:rsidP="00C63DF2">
      <w:pPr>
        <w:rPr>
          <w:rFonts w:ascii="Times New Roman" w:hAnsi="Times New Roman"/>
          <w:i/>
          <w:iCs/>
          <w:szCs w:val="24"/>
        </w:rPr>
      </w:pPr>
    </w:p>
    <w:p w14:paraId="36B55564" w14:textId="77777777" w:rsidR="00C63DF2" w:rsidRPr="00C63DF2" w:rsidRDefault="00C63DF2" w:rsidP="00C63DF2">
      <w:pPr>
        <w:rPr>
          <w:rFonts w:ascii="Times New Roman" w:hAnsi="Times New Roman"/>
          <w:i/>
          <w:iCs/>
          <w:szCs w:val="24"/>
        </w:rPr>
      </w:pPr>
    </w:p>
    <w:p w14:paraId="6599BFDB" w14:textId="77777777" w:rsidR="00C63DF2" w:rsidRPr="00C63DF2" w:rsidRDefault="00C63DF2" w:rsidP="00C63DF2">
      <w:pPr>
        <w:rPr>
          <w:rFonts w:ascii="Times New Roman" w:hAnsi="Times New Roman"/>
          <w:i/>
          <w:iCs/>
          <w:szCs w:val="24"/>
        </w:rPr>
      </w:pPr>
    </w:p>
    <w:p w14:paraId="56622F4A" w14:textId="77777777" w:rsidR="00C63DF2" w:rsidRPr="00C63DF2" w:rsidRDefault="00C63DF2" w:rsidP="00C63DF2">
      <w:pPr>
        <w:rPr>
          <w:rFonts w:ascii="Times New Roman" w:hAnsi="Times New Roman"/>
          <w:i/>
          <w:iCs/>
          <w:szCs w:val="24"/>
        </w:rPr>
      </w:pPr>
    </w:p>
    <w:p w14:paraId="0FBD17F5" w14:textId="77777777" w:rsidR="00C63DF2" w:rsidRPr="006F4C82" w:rsidRDefault="00C63DF2" w:rsidP="00C63DF2">
      <w:pPr>
        <w:rPr>
          <w:rFonts w:ascii="Times New Roman" w:hAnsi="Times New Roman"/>
          <w:i/>
          <w:iCs/>
          <w:szCs w:val="24"/>
          <w:lang w:val="vi-VN"/>
        </w:rPr>
      </w:pPr>
      <w:r w:rsidRPr="006F4C82">
        <w:rPr>
          <w:rFonts w:ascii="Times New Roman" w:hAnsi="Times New Roman"/>
          <w:i/>
          <w:iCs/>
          <w:szCs w:val="24"/>
        </w:rPr>
        <w:t>* Sinh</w:t>
      </w:r>
      <w:r w:rsidRPr="006F4C82">
        <w:rPr>
          <w:rFonts w:ascii="Times New Roman" w:hAnsi="Times New Roman"/>
          <w:i/>
          <w:iCs/>
          <w:szCs w:val="24"/>
          <w:lang w:val="vi-VN"/>
        </w:rPr>
        <w:t xml:space="preserve"> viên điền vào form và chuyển sang pdf, đổi tên và nộp lại cho giảng viên hướng dẫn, chậm nhất là 24 giờ sau buổi họp.</w:t>
      </w:r>
    </w:p>
    <w:p w14:paraId="644CBEF6" w14:textId="77777777" w:rsidR="00C63DF2" w:rsidRPr="00C73AED" w:rsidRDefault="00C63DF2" w:rsidP="00C63DF2">
      <w:pPr>
        <w:rPr>
          <w:rFonts w:ascii="Times New Roman" w:hAnsi="Times New Roman"/>
          <w:i/>
          <w:iCs/>
          <w:szCs w:val="24"/>
          <w:lang w:val="vi-VN"/>
        </w:rPr>
      </w:pPr>
      <w:r w:rsidRPr="00C73AED">
        <w:rPr>
          <w:rFonts w:ascii="Times New Roman" w:hAnsi="Times New Roman"/>
          <w:i/>
          <w:iCs/>
          <w:szCs w:val="24"/>
          <w:lang w:val="vi-VN"/>
        </w:rPr>
        <w:lastRenderedPageBreak/>
        <w:t>**Tến</w:t>
      </w:r>
      <w:r w:rsidRPr="006F4C82">
        <w:rPr>
          <w:rFonts w:ascii="Times New Roman" w:hAnsi="Times New Roman"/>
          <w:i/>
          <w:iCs/>
          <w:szCs w:val="24"/>
          <w:lang w:val="vi-VN"/>
        </w:rPr>
        <w:t xml:space="preserve"> của file biên bản họp</w:t>
      </w:r>
      <w:r w:rsidRPr="00C73AED">
        <w:rPr>
          <w:rFonts w:ascii="Times New Roman" w:hAnsi="Times New Roman"/>
          <w:i/>
          <w:iCs/>
          <w:szCs w:val="24"/>
          <w:lang w:val="vi-VN"/>
        </w:rPr>
        <w:t>: TeamID_MeetingMinutesReport_MeetingNo_Date_documentversion.</w:t>
      </w:r>
      <w:r w:rsidRPr="00C73AED">
        <w:rPr>
          <w:rFonts w:ascii="Times New Roman" w:hAnsi="Times New Roman"/>
          <w:b/>
          <w:bCs/>
          <w:i/>
          <w:iCs/>
          <w:szCs w:val="24"/>
          <w:lang w:val="vi-VN"/>
        </w:rPr>
        <w:t xml:space="preserve">pdf </w:t>
      </w:r>
      <w:r w:rsidRPr="00C73AED">
        <w:rPr>
          <w:rFonts w:ascii="Times New Roman" w:hAnsi="Times New Roman"/>
          <w:i/>
          <w:iCs/>
          <w:szCs w:val="24"/>
          <w:lang w:val="vi-VN"/>
        </w:rPr>
        <w:br/>
        <w:t>(Ví</w:t>
      </w:r>
      <w:r w:rsidRPr="006F4C82">
        <w:rPr>
          <w:rFonts w:ascii="Times New Roman" w:hAnsi="Times New Roman"/>
          <w:i/>
          <w:iCs/>
          <w:szCs w:val="24"/>
          <w:lang w:val="vi-VN"/>
        </w:rPr>
        <w:t xml:space="preserve"> dụ</w:t>
      </w:r>
      <w:r w:rsidRPr="00C73AED">
        <w:rPr>
          <w:rFonts w:ascii="Times New Roman" w:hAnsi="Times New Roman"/>
          <w:i/>
          <w:iCs/>
          <w:szCs w:val="24"/>
          <w:lang w:val="vi-VN"/>
        </w:rPr>
        <w:t xml:space="preserve">: </w:t>
      </w:r>
      <w:r w:rsidRPr="00C73AED">
        <w:rPr>
          <w:rFonts w:ascii="Times New Roman" w:hAnsi="Times New Roman"/>
          <w:b/>
          <w:bCs/>
          <w:i/>
          <w:iCs/>
          <w:szCs w:val="24"/>
          <w:lang w:val="vi-VN"/>
        </w:rPr>
        <w:t>N01_MeetingMinutesReport_01_19092023_v1.pdf</w:t>
      </w:r>
      <w:r w:rsidRPr="00C73AED">
        <w:rPr>
          <w:rFonts w:ascii="Times New Roman" w:hAnsi="Times New Roman"/>
          <w:i/>
          <w:iCs/>
          <w:szCs w:val="24"/>
          <w:lang w:val="vi-VN"/>
        </w:rPr>
        <w:t>)</w:t>
      </w:r>
    </w:p>
    <w:p w14:paraId="6F46BC9B" w14:textId="77777777" w:rsidR="00C63DF2" w:rsidRPr="00C73AED" w:rsidRDefault="00C63DF2" w:rsidP="00C63DF2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  <w:lang w:val="vi-VN"/>
        </w:rPr>
      </w:pPr>
    </w:p>
    <w:p w14:paraId="043F3D47" w14:textId="77777777" w:rsidR="000E11B1" w:rsidRPr="00C63DF2" w:rsidRDefault="000E11B1" w:rsidP="00C63DF2">
      <w:pPr>
        <w:rPr>
          <w:lang w:val="vi-VN"/>
        </w:rPr>
      </w:pPr>
    </w:p>
    <w:sectPr w:rsidR="000E11B1" w:rsidRPr="00C63DF2" w:rsidSect="004D42BB">
      <w:headerReference w:type="default" r:id="rId9"/>
      <w:footerReference w:type="default" r:id="rId10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193EA9" w14:textId="77777777" w:rsidR="009F2C58" w:rsidRDefault="009F2C58">
      <w:r>
        <w:separator/>
      </w:r>
    </w:p>
  </w:endnote>
  <w:endnote w:type="continuationSeparator" w:id="0">
    <w:p w14:paraId="25C9BB84" w14:textId="77777777" w:rsidR="009F2C58" w:rsidRDefault="009F2C58">
      <w:r>
        <w:continuationSeparator/>
      </w:r>
    </w:p>
  </w:endnote>
  <w:endnote w:type="continuationNotice" w:id="1">
    <w:p w14:paraId="68A463DD" w14:textId="77777777" w:rsidR="009F2C58" w:rsidRDefault="009F2C5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932"/>
      <w:gridCol w:w="4932"/>
    </w:tblGrid>
    <w:tr w:rsidR="00384904" w14:paraId="03209CB7" w14:textId="77777777" w:rsidTr="00384904">
      <w:tc>
        <w:tcPr>
          <w:tcW w:w="4932" w:type="dxa"/>
          <w:shd w:val="clear" w:color="auto" w:fill="auto"/>
        </w:tcPr>
        <w:p w14:paraId="1CE4C932" w14:textId="77777777" w:rsidR="00384904" w:rsidRPr="00384904" w:rsidRDefault="00384904" w:rsidP="00384904">
          <w:pPr>
            <w:pStyle w:val="Footer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FILENAME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="0028710D">
            <w:t xml:space="preserve"> </w:t>
          </w:r>
          <w:r w:rsidR="0028710D" w:rsidRPr="0028710D">
            <w:rPr>
              <w:rFonts w:ascii="Arial Narrow" w:hAnsi="Arial Narrow"/>
              <w:sz w:val="20"/>
            </w:rPr>
            <w:t>CSE702013</w:t>
          </w:r>
          <w:r w:rsidRPr="00384904">
            <w:rPr>
              <w:rFonts w:ascii="Arial Narrow" w:hAnsi="Arial Narrow"/>
              <w:noProof/>
              <w:sz w:val="20"/>
            </w:rPr>
            <w:t>_MeetingMinutes_Template_v1.doc</w:t>
          </w:r>
          <w:r w:rsidRPr="00384904">
            <w:rPr>
              <w:rFonts w:ascii="Arial Narrow" w:hAnsi="Arial Narrow"/>
              <w:sz w:val="20"/>
            </w:rPr>
            <w:fldChar w:fldCharType="end"/>
          </w:r>
        </w:p>
      </w:tc>
      <w:tc>
        <w:tcPr>
          <w:tcW w:w="4932" w:type="dxa"/>
          <w:shd w:val="clear" w:color="auto" w:fill="auto"/>
        </w:tcPr>
        <w:p w14:paraId="10074CF9" w14:textId="77777777" w:rsidR="00384904" w:rsidRPr="00384904" w:rsidRDefault="00384904" w:rsidP="00384904">
          <w:pPr>
            <w:pStyle w:val="Footer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Footer"/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70D6D9" w14:textId="77777777" w:rsidR="009F2C58" w:rsidRDefault="009F2C58">
      <w:r>
        <w:separator/>
      </w:r>
    </w:p>
  </w:footnote>
  <w:footnote w:type="continuationSeparator" w:id="0">
    <w:p w14:paraId="6BA0C54D" w14:textId="77777777" w:rsidR="009F2C58" w:rsidRDefault="009F2C58">
      <w:r>
        <w:continuationSeparator/>
      </w:r>
    </w:p>
  </w:footnote>
  <w:footnote w:type="continuationNotice" w:id="1">
    <w:p w14:paraId="43E36D94" w14:textId="77777777" w:rsidR="009F2C58" w:rsidRDefault="009F2C5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C63DF2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8pt;height:72.35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77777777" w:rsidR="00145B1E" w:rsidRDefault="0052549A" w:rsidP="00145B1E">
          <w:pPr>
            <w:pStyle w:val="Heading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CSE702013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>– Đồ Án Cơ Sở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Pr="00325785">
            <w:rPr>
              <w:rFonts w:ascii="Times New Roman" w:hAnsi="Times New Roman"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Heading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 w:rsidR="00000000">
            <w:fldChar w:fldCharType="separate"/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19348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mirrorMargin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66D5"/>
    <w:rsid w:val="00016DFF"/>
    <w:rsid w:val="000E11B1"/>
    <w:rsid w:val="001071C3"/>
    <w:rsid w:val="00145B1E"/>
    <w:rsid w:val="00155255"/>
    <w:rsid w:val="001D7DC5"/>
    <w:rsid w:val="001F12B5"/>
    <w:rsid w:val="002721AE"/>
    <w:rsid w:val="00277B20"/>
    <w:rsid w:val="0028710D"/>
    <w:rsid w:val="002A6FDA"/>
    <w:rsid w:val="002C7FF3"/>
    <w:rsid w:val="00325785"/>
    <w:rsid w:val="00361221"/>
    <w:rsid w:val="00384904"/>
    <w:rsid w:val="003B2F07"/>
    <w:rsid w:val="003F4E3A"/>
    <w:rsid w:val="003F7B00"/>
    <w:rsid w:val="00403198"/>
    <w:rsid w:val="004266D5"/>
    <w:rsid w:val="00434BC7"/>
    <w:rsid w:val="0043788C"/>
    <w:rsid w:val="00476A2F"/>
    <w:rsid w:val="004D42BB"/>
    <w:rsid w:val="004E067B"/>
    <w:rsid w:val="0052549A"/>
    <w:rsid w:val="00527B5C"/>
    <w:rsid w:val="0053679B"/>
    <w:rsid w:val="00537CDF"/>
    <w:rsid w:val="005A2190"/>
    <w:rsid w:val="005A6D89"/>
    <w:rsid w:val="0063035A"/>
    <w:rsid w:val="00660843"/>
    <w:rsid w:val="006F4C82"/>
    <w:rsid w:val="007C1DBF"/>
    <w:rsid w:val="007E79D8"/>
    <w:rsid w:val="007F56F4"/>
    <w:rsid w:val="008013ED"/>
    <w:rsid w:val="00802042"/>
    <w:rsid w:val="008309C6"/>
    <w:rsid w:val="00842848"/>
    <w:rsid w:val="00857CFB"/>
    <w:rsid w:val="00893A8E"/>
    <w:rsid w:val="008C0503"/>
    <w:rsid w:val="008D414E"/>
    <w:rsid w:val="008E589B"/>
    <w:rsid w:val="00927B59"/>
    <w:rsid w:val="009C2AE3"/>
    <w:rsid w:val="009F19E3"/>
    <w:rsid w:val="009F2C58"/>
    <w:rsid w:val="009F4FEA"/>
    <w:rsid w:val="00A91EEF"/>
    <w:rsid w:val="00AA44D2"/>
    <w:rsid w:val="00AF26B6"/>
    <w:rsid w:val="00B17A7B"/>
    <w:rsid w:val="00B22FF1"/>
    <w:rsid w:val="00B36BC4"/>
    <w:rsid w:val="00B6236C"/>
    <w:rsid w:val="00B67003"/>
    <w:rsid w:val="00BD1CC6"/>
    <w:rsid w:val="00BD4DE6"/>
    <w:rsid w:val="00C037DF"/>
    <w:rsid w:val="00C14D1B"/>
    <w:rsid w:val="00C6291B"/>
    <w:rsid w:val="00C63DF2"/>
    <w:rsid w:val="00C94BEB"/>
    <w:rsid w:val="00CA4CCB"/>
    <w:rsid w:val="00CA6963"/>
    <w:rsid w:val="00D1263A"/>
    <w:rsid w:val="00DB7394"/>
    <w:rsid w:val="00DF07D0"/>
    <w:rsid w:val="00E441EC"/>
    <w:rsid w:val="00E77A1F"/>
    <w:rsid w:val="00ED0E81"/>
    <w:rsid w:val="00F01094"/>
    <w:rsid w:val="00F15879"/>
    <w:rsid w:val="00F24950"/>
    <w:rsid w:val="00F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A6963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qFormat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">
    <w:name w:val="heading 4"/>
    <w:basedOn w:val="Normal"/>
    <w:next w:val="Normal"/>
    <w:link w:val="Heading4Char"/>
    <w:qFormat/>
    <w:pPr>
      <w:keepNext/>
      <w:spacing w:before="6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  <w:rPr>
      <w:b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Header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Heading3Char">
    <w:name w:val="Heading 3 Char"/>
    <w:link w:val="Heading3"/>
    <w:rsid w:val="00CA6963"/>
    <w:rPr>
      <w:rFonts w:ascii="Arial" w:hAnsi="Arial"/>
      <w:b/>
      <w:color w:val="FFFFFF"/>
      <w:sz w:val="26"/>
    </w:rPr>
  </w:style>
  <w:style w:type="character" w:customStyle="1" w:styleId="FooterChar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/>
      <w:bCs/>
    </w:rPr>
  </w:style>
  <w:style w:type="character" w:customStyle="1" w:styleId="CommentTextChar">
    <w:name w:val="Comment Text Char"/>
    <w:link w:val="CommentText"/>
    <w:semiHidden/>
    <w:rsid w:val="00277B20"/>
    <w:rPr>
      <w:rFonts w:ascii="Arial" w:hAnsi="Arial"/>
    </w:rPr>
  </w:style>
  <w:style w:type="character" w:customStyle="1" w:styleId="CommentSubjectChar">
    <w:name w:val="Comment Subject Char"/>
    <w:link w:val="CommentSubject"/>
    <w:rsid w:val="00277B20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277B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77B20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link w:val="Heading1"/>
    <w:rsid w:val="00C63DF2"/>
    <w:rPr>
      <w:rFonts w:ascii="Arial" w:hAnsi="Arial"/>
      <w:sz w:val="32"/>
      <w:lang w:val="en-US" w:eastAsia="en-US"/>
    </w:rPr>
  </w:style>
  <w:style w:type="character" w:customStyle="1" w:styleId="Heading4Char">
    <w:name w:val="Heading 4 Char"/>
    <w:link w:val="Heading4"/>
    <w:rsid w:val="00C63DF2"/>
    <w:rPr>
      <w:rFonts w:ascii="Arial" w:hAnsi="Arial"/>
      <w:i/>
      <w:sz w:val="18"/>
      <w:lang w:val="en-US" w:eastAsia="en-US"/>
    </w:rPr>
  </w:style>
  <w:style w:type="character" w:customStyle="1" w:styleId="HeaderChar">
    <w:name w:val="Header Char"/>
    <w:link w:val="Header"/>
    <w:rsid w:val="00C63DF2"/>
    <w:rPr>
      <w:rFonts w:ascii="Arial" w:hAnsi="Arial"/>
      <w:b/>
      <w:sz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6" ma:contentTypeDescription="Create a new document." ma:contentTypeScope="" ma:versionID="d5c0d8d09c2258f13a8f19b1b83e53d7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7be8aadc75bfe5e91e750cd7d5d4ecbc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6FDCBF7-6D05-4145-BEE1-FD31AFDB38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Form_1.0.dot</Template>
  <TotalTime>35</TotalTime>
  <Pages>3</Pages>
  <Words>249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Tran Duc Thinh</cp:lastModifiedBy>
  <cp:revision>29</cp:revision>
  <cp:lastPrinted>2007-02-07T02:13:00Z</cp:lastPrinted>
  <dcterms:created xsi:type="dcterms:W3CDTF">2023-09-07T01:02:00Z</dcterms:created>
  <dcterms:modified xsi:type="dcterms:W3CDTF">2024-07-19T07:21:00Z</dcterms:modified>
</cp:coreProperties>
</file>